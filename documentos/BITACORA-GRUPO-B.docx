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9FE8851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5F1E9AF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342BA8FC" w14:textId="77777777" w:rsidR="00DE4088" w:rsidRPr="007B5F67" w:rsidRDefault="00B30876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14:paraId="6E4B3FDC" w14:textId="77777777" w:rsidTr="00EF74DB">
        <w:tc>
          <w:tcPr>
            <w:tcW w:w="2552" w:type="dxa"/>
            <w:shd w:val="clear" w:color="auto" w:fill="D9D9D9"/>
            <w:vAlign w:val="center"/>
          </w:tcPr>
          <w:p w14:paraId="04C04AD2" w14:textId="77777777" w:rsidR="00DE4088" w:rsidRDefault="004C3BA6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</w:t>
            </w:r>
            <w:r w:rsidR="00EF74DB">
              <w:rPr>
                <w:rFonts w:ascii="Arial" w:hAnsi="Arial" w:cs="Arial"/>
                <w:b/>
                <w:color w:val="000000"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60030106" w14:textId="77777777" w:rsidR="00DE4088" w:rsidRDefault="00617939" w:rsidP="004C3BA6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Definir el tema del proyecto</w:t>
            </w:r>
          </w:p>
        </w:tc>
      </w:tr>
      <w:tr w:rsidR="00EF74DB" w14:paraId="511042DB" w14:textId="77777777" w:rsidTr="00EF74DB">
        <w:tc>
          <w:tcPr>
            <w:tcW w:w="2552" w:type="dxa"/>
            <w:shd w:val="clear" w:color="auto" w:fill="D9D9D9"/>
            <w:vAlign w:val="center"/>
          </w:tcPr>
          <w:p w14:paraId="57DDBE5A" w14:textId="77777777" w:rsidR="00EF74DB" w:rsidRDefault="00EF74DB" w:rsidP="004321C1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0DC5E08" w14:textId="77777777" w:rsidR="00EF74DB" w:rsidRDefault="00617939" w:rsidP="004321C1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EF74DB" w14:paraId="7C34A0DA" w14:textId="77777777" w:rsidTr="00EF74DB">
        <w:tc>
          <w:tcPr>
            <w:tcW w:w="2552" w:type="dxa"/>
            <w:shd w:val="clear" w:color="auto" w:fill="D9D9D9"/>
            <w:vAlign w:val="center"/>
          </w:tcPr>
          <w:p w14:paraId="77E19F66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25AD1613" w14:textId="77777777" w:rsidR="00EF74DB" w:rsidRPr="00B30876" w:rsidRDefault="00B30876" w:rsidP="00F94683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EF74DB" w14:paraId="400F9DB1" w14:textId="77777777" w:rsidTr="00EF74DB">
        <w:tc>
          <w:tcPr>
            <w:tcW w:w="2552" w:type="dxa"/>
            <w:shd w:val="clear" w:color="auto" w:fill="D9D9D9"/>
            <w:vAlign w:val="center"/>
          </w:tcPr>
          <w:p w14:paraId="0A0BD61E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321E763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6B67411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08F855F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CFC6C25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7ACDB116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EF74DB" w14:paraId="16897FA3" w14:textId="77777777" w:rsidTr="00EF74DB">
        <w:tc>
          <w:tcPr>
            <w:tcW w:w="2552" w:type="dxa"/>
            <w:shd w:val="clear" w:color="auto" w:fill="D9D9D9"/>
            <w:vAlign w:val="center"/>
          </w:tcPr>
          <w:p w14:paraId="32215D27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44FF7071" w14:textId="77777777" w:rsidR="00EF74DB" w:rsidRDefault="00617939" w:rsidP="00DE4088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EF74DB" w14:paraId="2A0EEA4E" w14:textId="77777777" w:rsidTr="00EF74DB">
        <w:tc>
          <w:tcPr>
            <w:tcW w:w="2552" w:type="dxa"/>
            <w:shd w:val="clear" w:color="auto" w:fill="D9D9D9"/>
            <w:vAlign w:val="center"/>
          </w:tcPr>
          <w:p w14:paraId="33F248DD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0E2060C" w14:textId="77777777" w:rsidR="00EF74DB" w:rsidRDefault="00617939" w:rsidP="0063368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Buscábamos un tema acorde a los puntos y tecnologías sugeridos por el ingeniero con proyecto ya realizados con las tecnologías en el internet.</w:t>
            </w:r>
          </w:p>
        </w:tc>
      </w:tr>
    </w:tbl>
    <w:p w14:paraId="193F7433" w14:textId="77777777" w:rsidR="009D421A" w:rsidRDefault="009D421A" w:rsidP="00DE4088">
      <w:pPr>
        <w:rPr>
          <w:rFonts w:ascii="Arial" w:hAnsi="Arial" w:cs="Arial"/>
          <w:b/>
          <w:color w:val="000000"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14:paraId="31C57832" w14:textId="77777777" w:rsidTr="007B5F67">
        <w:tc>
          <w:tcPr>
            <w:tcW w:w="9923" w:type="dxa"/>
            <w:gridSpan w:val="3"/>
            <w:shd w:val="clear" w:color="auto" w:fill="A6A6A6"/>
          </w:tcPr>
          <w:p w14:paraId="32599568" w14:textId="77777777" w:rsidR="00DE4088" w:rsidRDefault="0029753F" w:rsidP="003E2F6F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DE4088" w14:paraId="1A5FF716" w14:textId="77777777" w:rsidTr="007B5F67">
        <w:tc>
          <w:tcPr>
            <w:tcW w:w="3340" w:type="dxa"/>
            <w:shd w:val="clear" w:color="auto" w:fill="D9D9D9"/>
          </w:tcPr>
          <w:p w14:paraId="7FA0DF97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59AEA45B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</w:t>
            </w:r>
            <w:r w:rsidR="004D728F">
              <w:rPr>
                <w:rFonts w:ascii="Arial" w:hAnsi="Arial" w:cs="Arial"/>
                <w:b/>
                <w:color w:val="000000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1BE424AE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17939" w14:paraId="37B1813C" w14:textId="77777777" w:rsidTr="007B5F67">
        <w:tc>
          <w:tcPr>
            <w:tcW w:w="3340" w:type="dxa"/>
            <w:shd w:val="clear" w:color="auto" w:fill="D9D9D9"/>
          </w:tcPr>
          <w:p w14:paraId="6E96D298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B19F5A0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F0BDE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17939" w14:paraId="4D90027D" w14:textId="77777777" w:rsidTr="007B5F67">
        <w:tc>
          <w:tcPr>
            <w:tcW w:w="3340" w:type="dxa"/>
            <w:shd w:val="clear" w:color="auto" w:fill="D9D9D9"/>
          </w:tcPr>
          <w:p w14:paraId="2FB7B77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606DDF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07E6FB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17939" w14:paraId="0593F6DC" w14:textId="77777777" w:rsidTr="007B5F67">
        <w:tc>
          <w:tcPr>
            <w:tcW w:w="3340" w:type="dxa"/>
            <w:shd w:val="clear" w:color="auto" w:fill="D9D9D9"/>
          </w:tcPr>
          <w:p w14:paraId="28BC54C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C0DD25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94BA20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17939" w14:paraId="605F69F7" w14:textId="77777777" w:rsidTr="007B5F67">
        <w:tc>
          <w:tcPr>
            <w:tcW w:w="3340" w:type="dxa"/>
            <w:shd w:val="clear" w:color="auto" w:fill="D9D9D9"/>
          </w:tcPr>
          <w:p w14:paraId="18720342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68F3AA54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6DA50E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17939" w14:paraId="0A2C0915" w14:textId="77777777" w:rsidTr="007B5F67">
        <w:tc>
          <w:tcPr>
            <w:tcW w:w="3340" w:type="dxa"/>
            <w:shd w:val="clear" w:color="auto" w:fill="D9D9D9"/>
          </w:tcPr>
          <w:p w14:paraId="477108B7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668221B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F1468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17939" w14:paraId="529E757C" w14:textId="77777777" w:rsidTr="007B5F67">
        <w:tc>
          <w:tcPr>
            <w:tcW w:w="3340" w:type="dxa"/>
            <w:shd w:val="clear" w:color="auto" w:fill="D9D9D9"/>
          </w:tcPr>
          <w:p w14:paraId="5665224D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00E1BC3E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EFF48F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17939" w14:paraId="6C5C0D8A" w14:textId="77777777" w:rsidTr="003E2F6F">
        <w:tc>
          <w:tcPr>
            <w:tcW w:w="3340" w:type="dxa"/>
          </w:tcPr>
          <w:p w14:paraId="240DE7F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487F6D8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F15A4B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17939" w14:paraId="4264B812" w14:textId="77777777" w:rsidTr="003E2F6F">
        <w:tc>
          <w:tcPr>
            <w:tcW w:w="3340" w:type="dxa"/>
          </w:tcPr>
          <w:p w14:paraId="22804EE9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2F600A27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7234EA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17939" w14:paraId="247ABCB0" w14:textId="77777777" w:rsidTr="003E2F6F">
        <w:tc>
          <w:tcPr>
            <w:tcW w:w="3340" w:type="dxa"/>
          </w:tcPr>
          <w:p w14:paraId="2CF653D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00FA6B7F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1FA9033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17939" w14:paraId="3A5A2772" w14:textId="77777777" w:rsidTr="003E2F6F">
        <w:tc>
          <w:tcPr>
            <w:tcW w:w="3340" w:type="dxa"/>
          </w:tcPr>
          <w:p w14:paraId="13A567D9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4B8D98A1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2541CE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2FA80F51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5389C2DF" w14:textId="77777777" w:rsidTr="007B5F67">
        <w:tc>
          <w:tcPr>
            <w:tcW w:w="9923" w:type="dxa"/>
            <w:shd w:val="clear" w:color="auto" w:fill="D9D9D9"/>
          </w:tcPr>
          <w:p w14:paraId="5D60542A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6705C944" w14:textId="77777777" w:rsidR="00601953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Se realizó esta reunión a las 20h30 del </w:t>
      </w:r>
      <w:r w:rsidR="00F4736A">
        <w:rPr>
          <w:rFonts w:ascii="Arial" w:hAnsi="Arial" w:cs="Arial"/>
          <w:iCs/>
          <w:color w:val="000000"/>
        </w:rPr>
        <w:t>viernes</w:t>
      </w:r>
      <w:r>
        <w:rPr>
          <w:rFonts w:ascii="Arial" w:hAnsi="Arial" w:cs="Arial"/>
          <w:iCs/>
          <w:color w:val="000000"/>
        </w:rPr>
        <w:t xml:space="preserve"> 10 de abril de 2026 sobre el tema tratado y se ha concluido de desarrollar un sistema de gestión de peluquería “</w:t>
      </w:r>
      <w:proofErr w:type="spellStart"/>
      <w:r>
        <w:rPr>
          <w:rFonts w:ascii="Arial" w:hAnsi="Arial" w:cs="Arial"/>
          <w:iCs/>
          <w:color w:val="000000"/>
        </w:rPr>
        <w:t>Bookora_EC</w:t>
      </w:r>
      <w:proofErr w:type="spellEnd"/>
      <w:r>
        <w:rPr>
          <w:rFonts w:ascii="Arial" w:hAnsi="Arial" w:cs="Arial"/>
          <w:iCs/>
          <w:color w:val="000000"/>
        </w:rPr>
        <w:t>”.</w:t>
      </w:r>
    </w:p>
    <w:p w14:paraId="640710E4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E1FD6D6" w14:textId="77777777" w:rsidR="00B30876" w:rsidRPr="001B2A73" w:rsidRDefault="00B3087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2681D20B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lastRenderedPageBreak/>
        <w:t>LISTA DE ACCIONES</w:t>
      </w:r>
    </w:p>
    <w:p w14:paraId="5D63C50A" w14:textId="77777777" w:rsidR="004C3BA6" w:rsidRPr="00B30876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Todos aceptaron este tema de proyecto trabajadas con las tecnologías que nos propuso el profesor </w:t>
      </w:r>
      <w:r w:rsidR="00F4736A">
        <w:rPr>
          <w:rFonts w:ascii="Arial" w:hAnsi="Arial" w:cs="Arial"/>
          <w:iCs/>
          <w:color w:val="000000"/>
        </w:rPr>
        <w:t>en su clase del martes 8 de abril del 2026</w:t>
      </w:r>
      <w:r w:rsidR="00B30876">
        <w:rPr>
          <w:rFonts w:ascii="Arial" w:hAnsi="Arial" w:cs="Arial"/>
          <w:iCs/>
          <w:color w:val="000000"/>
        </w:rPr>
        <w:t>.</w:t>
      </w:r>
    </w:p>
    <w:p w14:paraId="578AF0B1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08408AE6" w14:textId="0CBF970C" w:rsidR="00FC7902" w:rsidRDefault="00545151" w:rsidP="000B0EBF">
      <w:pPr>
        <w:pStyle w:val="NormalWeb"/>
        <w:spacing w:after="0"/>
        <w:rPr>
          <w:noProof/>
        </w:rPr>
      </w:pPr>
      <w:r w:rsidRPr="00F37F12">
        <w:rPr>
          <w:noProof/>
        </w:rPr>
        <w:drawing>
          <wp:inline distT="0" distB="0" distL="0" distR="0" wp14:anchorId="1CCCD609" wp14:editId="3D0BE792">
            <wp:extent cx="2677795" cy="5130165"/>
            <wp:effectExtent l="0" t="0" r="0" b="0"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12">
        <w:rPr>
          <w:noProof/>
        </w:rPr>
        <w:drawing>
          <wp:inline distT="0" distB="0" distL="0" distR="0" wp14:anchorId="793BE7E4" wp14:editId="7D143F6D">
            <wp:extent cx="2576830" cy="190627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4FCE" w14:textId="77777777" w:rsidR="00B30876" w:rsidRDefault="00B30876" w:rsidP="000B0EBF">
      <w:pPr>
        <w:pStyle w:val="NormalWeb"/>
        <w:spacing w:after="0"/>
        <w:rPr>
          <w:noProof/>
        </w:rPr>
      </w:pPr>
    </w:p>
    <w:p w14:paraId="128B58CC" w14:textId="77777777" w:rsidR="00B30876" w:rsidRDefault="00B30876" w:rsidP="000B0EBF">
      <w:pPr>
        <w:pStyle w:val="NormalWeb"/>
        <w:spacing w:after="0"/>
        <w:rPr>
          <w:noProof/>
        </w:rPr>
      </w:pPr>
    </w:p>
    <w:p w14:paraId="06DA3E1D" w14:textId="77777777" w:rsidR="00B30876" w:rsidRDefault="00B30876" w:rsidP="000B0EBF">
      <w:pPr>
        <w:pStyle w:val="NormalWeb"/>
        <w:spacing w:after="0"/>
        <w:rPr>
          <w:noProof/>
        </w:rPr>
      </w:pPr>
    </w:p>
    <w:p w14:paraId="7D8D9441" w14:textId="77777777" w:rsidR="00B30876" w:rsidRDefault="00B30876" w:rsidP="000B0EBF">
      <w:pPr>
        <w:pStyle w:val="NormalWeb"/>
        <w:spacing w:after="0"/>
        <w:rPr>
          <w:noProof/>
        </w:rPr>
      </w:pPr>
    </w:p>
    <w:p w14:paraId="3B7D8AE2" w14:textId="77777777" w:rsidR="00B30876" w:rsidRDefault="00B30876" w:rsidP="000B0EBF">
      <w:pPr>
        <w:pStyle w:val="NormalWeb"/>
        <w:spacing w:after="0"/>
        <w:rPr>
          <w:noProof/>
        </w:rPr>
      </w:pPr>
    </w:p>
    <w:p w14:paraId="5A45D0F3" w14:textId="77777777" w:rsidR="00B30876" w:rsidRDefault="00B30876" w:rsidP="000B0EBF">
      <w:pPr>
        <w:pStyle w:val="NormalWeb"/>
        <w:spacing w:after="0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0DAC2CFB" w14:textId="77777777" w:rsidTr="0064023B">
        <w:tc>
          <w:tcPr>
            <w:tcW w:w="9356" w:type="dxa"/>
            <w:gridSpan w:val="6"/>
            <w:shd w:val="clear" w:color="auto" w:fill="A6A6A6"/>
            <w:vAlign w:val="center"/>
          </w:tcPr>
          <w:p w14:paraId="436DD3BE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60F537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52340E3F" w14:textId="77777777" w:rsidTr="0064023B">
        <w:tc>
          <w:tcPr>
            <w:tcW w:w="2552" w:type="dxa"/>
            <w:shd w:val="clear" w:color="auto" w:fill="D9D9D9"/>
            <w:vAlign w:val="center"/>
          </w:tcPr>
          <w:p w14:paraId="21463F2D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EF25859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Repartición de temas y fundamentos a los compañeros </w:t>
            </w:r>
          </w:p>
        </w:tc>
      </w:tr>
      <w:tr w:rsidR="0064023B" w14:paraId="67B3FE4D" w14:textId="77777777" w:rsidTr="0064023B">
        <w:tc>
          <w:tcPr>
            <w:tcW w:w="2552" w:type="dxa"/>
            <w:shd w:val="clear" w:color="auto" w:fill="D9D9D9"/>
            <w:vAlign w:val="center"/>
          </w:tcPr>
          <w:p w14:paraId="32135E67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C197541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285EFF1A" w14:textId="77777777" w:rsidTr="0064023B">
        <w:tc>
          <w:tcPr>
            <w:tcW w:w="2552" w:type="dxa"/>
            <w:shd w:val="clear" w:color="auto" w:fill="D9D9D9"/>
            <w:vAlign w:val="center"/>
          </w:tcPr>
          <w:p w14:paraId="7F2FB8F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4D7081C" w14:textId="77777777" w:rsidR="0064023B" w:rsidRPr="00B30876" w:rsidRDefault="0064023B" w:rsidP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1D393454" w14:textId="77777777" w:rsidTr="0064023B">
        <w:tc>
          <w:tcPr>
            <w:tcW w:w="2552" w:type="dxa"/>
            <w:shd w:val="clear" w:color="auto" w:fill="D9D9D9"/>
            <w:vAlign w:val="center"/>
          </w:tcPr>
          <w:p w14:paraId="5F6D559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07A920D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17/04/2026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41B5AA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8E33CC2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09EC98C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16A6EF5B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64023B" w14:paraId="1396307A" w14:textId="77777777" w:rsidTr="0064023B">
        <w:tc>
          <w:tcPr>
            <w:tcW w:w="2552" w:type="dxa"/>
            <w:shd w:val="clear" w:color="auto" w:fill="D9D9D9"/>
            <w:vAlign w:val="center"/>
          </w:tcPr>
          <w:p w14:paraId="36992BD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2D32DEB2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74007CDD" w14:textId="77777777" w:rsidTr="0064023B">
        <w:tc>
          <w:tcPr>
            <w:tcW w:w="2552" w:type="dxa"/>
            <w:shd w:val="clear" w:color="auto" w:fill="D9D9D9"/>
            <w:vAlign w:val="center"/>
          </w:tcPr>
          <w:p w14:paraId="03CE7BA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36BA75E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1n- 10/04/2026</w:t>
            </w:r>
          </w:p>
        </w:tc>
      </w:tr>
    </w:tbl>
    <w:p w14:paraId="51C32192" w14:textId="77777777" w:rsidR="00347C36" w:rsidRDefault="00347C36" w:rsidP="00280B61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B30876" w14:paraId="7FF6F907" w14:textId="77777777">
        <w:tc>
          <w:tcPr>
            <w:tcW w:w="9923" w:type="dxa"/>
            <w:gridSpan w:val="3"/>
            <w:shd w:val="clear" w:color="auto" w:fill="A6A6A6"/>
          </w:tcPr>
          <w:p w14:paraId="45EBBE7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B30876" w14:paraId="20F9D5F7" w14:textId="77777777">
        <w:tc>
          <w:tcPr>
            <w:tcW w:w="3340" w:type="dxa"/>
            <w:shd w:val="clear" w:color="auto" w:fill="D9D9D9"/>
          </w:tcPr>
          <w:p w14:paraId="40BC6F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81E2C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8ADDCBB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B30876" w14:paraId="7E72BF87" w14:textId="77777777">
        <w:tc>
          <w:tcPr>
            <w:tcW w:w="3340" w:type="dxa"/>
            <w:shd w:val="clear" w:color="auto" w:fill="D9D9D9"/>
          </w:tcPr>
          <w:p w14:paraId="2B922B04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188FA78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EFD820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B30876" w14:paraId="0ECFE43D" w14:textId="77777777">
        <w:tc>
          <w:tcPr>
            <w:tcW w:w="3340" w:type="dxa"/>
            <w:shd w:val="clear" w:color="auto" w:fill="D9D9D9"/>
          </w:tcPr>
          <w:p w14:paraId="132A8E9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62ACE3B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A99BEF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B30876" w14:paraId="7821ECF3" w14:textId="77777777">
        <w:tc>
          <w:tcPr>
            <w:tcW w:w="3340" w:type="dxa"/>
            <w:shd w:val="clear" w:color="auto" w:fill="D9D9D9"/>
          </w:tcPr>
          <w:p w14:paraId="5873A56A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679DC89E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B2651EE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B30876" w14:paraId="63CF7E28" w14:textId="77777777">
        <w:tc>
          <w:tcPr>
            <w:tcW w:w="3340" w:type="dxa"/>
            <w:shd w:val="clear" w:color="auto" w:fill="D9D9D9"/>
          </w:tcPr>
          <w:p w14:paraId="488C3025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51FDDA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287EE5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B30876" w14:paraId="5401BDC7" w14:textId="77777777">
        <w:tc>
          <w:tcPr>
            <w:tcW w:w="3340" w:type="dxa"/>
            <w:shd w:val="clear" w:color="auto" w:fill="D9D9D9"/>
          </w:tcPr>
          <w:p w14:paraId="2A27BCCB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1827FAD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668F813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B30876" w14:paraId="7A6BBAFA" w14:textId="77777777">
        <w:tc>
          <w:tcPr>
            <w:tcW w:w="3340" w:type="dxa"/>
            <w:shd w:val="clear" w:color="auto" w:fill="D9D9D9"/>
          </w:tcPr>
          <w:p w14:paraId="61DA6311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21772F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8A26E3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B30876" w14:paraId="3BC8B4C9" w14:textId="77777777">
        <w:tc>
          <w:tcPr>
            <w:tcW w:w="3340" w:type="dxa"/>
          </w:tcPr>
          <w:p w14:paraId="11F0F818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46A5A27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F11752A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B30876" w:rsidRPr="00617939" w14:paraId="64BCDC6E" w14:textId="77777777">
        <w:tc>
          <w:tcPr>
            <w:tcW w:w="3340" w:type="dxa"/>
          </w:tcPr>
          <w:p w14:paraId="1DCC4569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08F7E13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BE469D4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B30876" w14:paraId="40314286" w14:textId="77777777">
        <w:tc>
          <w:tcPr>
            <w:tcW w:w="3340" w:type="dxa"/>
          </w:tcPr>
          <w:p w14:paraId="3C614FD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7C3FAEF5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3227E963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B30876" w14:paraId="612C26D7" w14:textId="77777777">
        <w:tc>
          <w:tcPr>
            <w:tcW w:w="3340" w:type="dxa"/>
          </w:tcPr>
          <w:p w14:paraId="3CD1D41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58C14B4B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A726227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75DAFA8B" w14:textId="77777777" w:rsidR="00B857FD" w:rsidRDefault="00B857FD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80B61" w:rsidRPr="007B5F67" w14:paraId="3136E325" w14:textId="77777777" w:rsidTr="00280B61">
        <w:tc>
          <w:tcPr>
            <w:tcW w:w="9923" w:type="dxa"/>
            <w:shd w:val="clear" w:color="auto" w:fill="D9D9D9"/>
          </w:tcPr>
          <w:p w14:paraId="6CCA8AAC" w14:textId="77777777" w:rsidR="00280B61" w:rsidRPr="007B5F67" w:rsidRDefault="00280B61" w:rsidP="00280B6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1B4C342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EB37306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repartición de temas de quien hará cada uno y con su respectiva documentación.</w:t>
      </w:r>
    </w:p>
    <w:p w14:paraId="355081ED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6C952548" w14:textId="77777777" w:rsidR="005654B8" w:rsidRPr="00DD7259" w:rsidRDefault="005654B8" w:rsidP="005654B8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Ese día los compañeros estuvieron pasando sus fotos para incluirlos al proyecto y haciendo el backend con Visual Studio Code y Antigravity en el lenguaje de programación PHP 8.</w:t>
      </w:r>
    </w:p>
    <w:p w14:paraId="30C4203C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6F1578FB" w14:textId="6FD7672D" w:rsidR="00B30876" w:rsidRDefault="00545151" w:rsidP="000B0EBF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0A3C00C1" wp14:editId="654DAC49">
            <wp:extent cx="5397500" cy="27076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3790" w14:textId="42795D46" w:rsidR="005654B8" w:rsidRDefault="00545151" w:rsidP="005654B8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AF5A762" wp14:editId="455AABB0">
            <wp:simplePos x="0" y="0"/>
            <wp:positionH relativeFrom="column">
              <wp:posOffset>2470150</wp:posOffset>
            </wp:positionH>
            <wp:positionV relativeFrom="paragraph">
              <wp:posOffset>30480</wp:posOffset>
            </wp:positionV>
            <wp:extent cx="2825750" cy="2590800"/>
            <wp:effectExtent l="0" t="0" r="0" b="0"/>
            <wp:wrapNone/>
            <wp:docPr id="74980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67F">
        <w:rPr>
          <w:noProof/>
        </w:rPr>
        <w:drawing>
          <wp:inline distT="0" distB="0" distL="0" distR="0" wp14:anchorId="7D232813" wp14:editId="6CA01F12">
            <wp:extent cx="2345690" cy="261239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44E4" w14:textId="77777777" w:rsidR="0064023B" w:rsidRDefault="0064023B" w:rsidP="005654B8">
      <w:pPr>
        <w:pStyle w:val="NormalWeb"/>
        <w:rPr>
          <w:noProof/>
        </w:rPr>
      </w:pPr>
    </w:p>
    <w:p w14:paraId="41C68D6F" w14:textId="77777777" w:rsidR="0064023B" w:rsidRDefault="0064023B" w:rsidP="005654B8">
      <w:pPr>
        <w:pStyle w:val="NormalWeb"/>
        <w:rPr>
          <w:noProof/>
        </w:rPr>
      </w:pPr>
    </w:p>
    <w:p w14:paraId="792CB469" w14:textId="77777777" w:rsidR="0064023B" w:rsidRDefault="0064023B" w:rsidP="005654B8">
      <w:pPr>
        <w:pStyle w:val="NormalWeb"/>
        <w:rPr>
          <w:noProof/>
        </w:rPr>
      </w:pPr>
    </w:p>
    <w:p w14:paraId="43121F39" w14:textId="77777777" w:rsidR="0064023B" w:rsidRDefault="0064023B" w:rsidP="005654B8">
      <w:pPr>
        <w:pStyle w:val="NormalWeb"/>
        <w:rPr>
          <w:noProof/>
        </w:rPr>
      </w:pPr>
    </w:p>
    <w:p w14:paraId="1104B775" w14:textId="77777777" w:rsidR="007576B7" w:rsidRDefault="007576B7" w:rsidP="005654B8">
      <w:pPr>
        <w:pStyle w:val="NormalWeb"/>
        <w:rPr>
          <w:noProof/>
        </w:rPr>
      </w:pPr>
    </w:p>
    <w:p w14:paraId="553CB025" w14:textId="77777777" w:rsidR="007576B7" w:rsidRDefault="007576B7" w:rsidP="005654B8">
      <w:pPr>
        <w:pStyle w:val="NormalWeb"/>
        <w:rPr>
          <w:noProof/>
        </w:rPr>
      </w:pPr>
    </w:p>
    <w:p w14:paraId="2944A9F2" w14:textId="77777777" w:rsidR="0064023B" w:rsidRDefault="0064023B" w:rsidP="005654B8">
      <w:pPr>
        <w:pStyle w:val="NormalWeb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5957E7D2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4A387364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2AFB24B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79FD29DB" w14:textId="77777777">
        <w:tc>
          <w:tcPr>
            <w:tcW w:w="2552" w:type="dxa"/>
            <w:shd w:val="clear" w:color="auto" w:fill="D9D9D9"/>
            <w:vAlign w:val="center"/>
          </w:tcPr>
          <w:p w14:paraId="1C6557CE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6E63E9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de la base de datos, el backend y la conexión a la BD con éxito.  </w:t>
            </w:r>
          </w:p>
        </w:tc>
      </w:tr>
      <w:tr w:rsidR="0064023B" w14:paraId="09E61D04" w14:textId="77777777">
        <w:tc>
          <w:tcPr>
            <w:tcW w:w="2552" w:type="dxa"/>
            <w:shd w:val="clear" w:color="auto" w:fill="D9D9D9"/>
            <w:vAlign w:val="center"/>
          </w:tcPr>
          <w:p w14:paraId="003BBD8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EE1DCF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3E378909" w14:textId="77777777">
        <w:tc>
          <w:tcPr>
            <w:tcW w:w="2552" w:type="dxa"/>
            <w:shd w:val="clear" w:color="auto" w:fill="D9D9D9"/>
            <w:vAlign w:val="center"/>
          </w:tcPr>
          <w:p w14:paraId="5BF3CFE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337C2F83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58AB0355" w14:textId="77777777">
        <w:tc>
          <w:tcPr>
            <w:tcW w:w="2552" w:type="dxa"/>
            <w:shd w:val="clear" w:color="auto" w:fill="D9D9D9"/>
            <w:vAlign w:val="center"/>
          </w:tcPr>
          <w:p w14:paraId="7390ECF1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19DECF1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3BC653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D8425C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17:30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11AB3178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6F959611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20:45</w:t>
            </w:r>
          </w:p>
        </w:tc>
      </w:tr>
      <w:tr w:rsidR="0064023B" w14:paraId="03D42E54" w14:textId="77777777">
        <w:tc>
          <w:tcPr>
            <w:tcW w:w="2552" w:type="dxa"/>
            <w:shd w:val="clear" w:color="auto" w:fill="D9D9D9"/>
            <w:vAlign w:val="center"/>
          </w:tcPr>
          <w:p w14:paraId="33ABC925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0504E2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1422902F" w14:textId="77777777">
        <w:tc>
          <w:tcPr>
            <w:tcW w:w="2552" w:type="dxa"/>
            <w:shd w:val="clear" w:color="auto" w:fill="D9D9D9"/>
            <w:vAlign w:val="center"/>
          </w:tcPr>
          <w:p w14:paraId="7E020A67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F5612F8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2n- 17/04/2026</w:t>
            </w:r>
          </w:p>
        </w:tc>
      </w:tr>
    </w:tbl>
    <w:p w14:paraId="0D02179F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4CAB1F5A" w14:textId="77777777">
        <w:tc>
          <w:tcPr>
            <w:tcW w:w="9923" w:type="dxa"/>
            <w:gridSpan w:val="3"/>
            <w:shd w:val="clear" w:color="auto" w:fill="A6A6A6"/>
          </w:tcPr>
          <w:p w14:paraId="2450D94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34E8D6B5" w14:textId="77777777">
        <w:tc>
          <w:tcPr>
            <w:tcW w:w="3340" w:type="dxa"/>
            <w:shd w:val="clear" w:color="auto" w:fill="D9D9D9"/>
          </w:tcPr>
          <w:p w14:paraId="5BDE94E3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0502B677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41E9938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1C482B7D" w14:textId="77777777">
        <w:tc>
          <w:tcPr>
            <w:tcW w:w="3340" w:type="dxa"/>
            <w:shd w:val="clear" w:color="auto" w:fill="D9D9D9"/>
          </w:tcPr>
          <w:p w14:paraId="63819D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7E8A80A2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275CD0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42AD44DA" w14:textId="77777777">
        <w:tc>
          <w:tcPr>
            <w:tcW w:w="3340" w:type="dxa"/>
            <w:shd w:val="clear" w:color="auto" w:fill="D9D9D9"/>
          </w:tcPr>
          <w:p w14:paraId="17B923FE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4A688F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E210D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3643F28C" w14:textId="77777777">
        <w:tc>
          <w:tcPr>
            <w:tcW w:w="3340" w:type="dxa"/>
            <w:shd w:val="clear" w:color="auto" w:fill="D9D9D9"/>
          </w:tcPr>
          <w:p w14:paraId="0C3727F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B047D6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64CAAD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09B9FAE" w14:textId="77777777">
        <w:tc>
          <w:tcPr>
            <w:tcW w:w="3340" w:type="dxa"/>
            <w:shd w:val="clear" w:color="auto" w:fill="D9D9D9"/>
          </w:tcPr>
          <w:p w14:paraId="67BCADE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C68C7A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AC0C6E8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73C86C65" w14:textId="77777777">
        <w:tc>
          <w:tcPr>
            <w:tcW w:w="3340" w:type="dxa"/>
            <w:shd w:val="clear" w:color="auto" w:fill="D9D9D9"/>
          </w:tcPr>
          <w:p w14:paraId="6D49912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A5369A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D0A00A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5862DE81" w14:textId="77777777">
        <w:tc>
          <w:tcPr>
            <w:tcW w:w="3340" w:type="dxa"/>
            <w:shd w:val="clear" w:color="auto" w:fill="D9D9D9"/>
          </w:tcPr>
          <w:p w14:paraId="6AF35B72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5080EE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12FF8A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205991CB" w14:textId="77777777">
        <w:tc>
          <w:tcPr>
            <w:tcW w:w="3340" w:type="dxa"/>
          </w:tcPr>
          <w:p w14:paraId="63FEF1C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68E1CE2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4F6EFC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233D4256" w14:textId="77777777">
        <w:tc>
          <w:tcPr>
            <w:tcW w:w="3340" w:type="dxa"/>
          </w:tcPr>
          <w:p w14:paraId="273ACCD3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15D07759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97F49C0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4CC5FADA" w14:textId="77777777">
        <w:tc>
          <w:tcPr>
            <w:tcW w:w="3340" w:type="dxa"/>
          </w:tcPr>
          <w:p w14:paraId="0026B330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67B4F906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4C24B0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708F13F9" w14:textId="77777777">
        <w:tc>
          <w:tcPr>
            <w:tcW w:w="3340" w:type="dxa"/>
          </w:tcPr>
          <w:p w14:paraId="623561D2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4F6B352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74A1831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BFE212E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391BCE3D" w14:textId="77777777">
        <w:tc>
          <w:tcPr>
            <w:tcW w:w="9923" w:type="dxa"/>
            <w:shd w:val="clear" w:color="auto" w:fill="D9D9D9"/>
          </w:tcPr>
          <w:p w14:paraId="1F4BC6F1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7AC3C6F5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43B4AC2D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realización de la base de datos con MySQL y conllevamos la realización del backend con PHP 8 con la arquitectura Modelo-Vista-Controlador y el conexón a la base de datos de manera exitosa.</w:t>
      </w:r>
    </w:p>
    <w:p w14:paraId="053E07E7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37C1DC52" w14:textId="77777777" w:rsidR="00D85BA9" w:rsidRPr="00D85BA9" w:rsidRDefault="00D85BA9" w:rsidP="0064023B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>Realización del backend y la base de datos con su respectiva conexión.</w:t>
      </w:r>
    </w:p>
    <w:p w14:paraId="232E007F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36D5BF49" w14:textId="57985998" w:rsidR="00146CF5" w:rsidRDefault="00545151" w:rsidP="00146CF5">
      <w:pPr>
        <w:pStyle w:val="Textoindependiente"/>
        <w:rPr>
          <w:rFonts w:ascii="Arial" w:hAnsi="Arial" w:cs="Arial"/>
          <w:b/>
          <w:color w:val="000000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drawing>
          <wp:inline distT="0" distB="0" distL="0" distR="0" wp14:anchorId="48C55A10" wp14:editId="6A30544D">
            <wp:extent cx="5664835" cy="3093720"/>
            <wp:effectExtent l="0" t="0" r="0" b="0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215F" w14:textId="5601A8DD" w:rsidR="00146CF5" w:rsidRPr="00146CF5" w:rsidRDefault="00545151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drawing>
          <wp:inline distT="0" distB="0" distL="0" distR="0" wp14:anchorId="561CE6B6" wp14:editId="35CF3BA7">
            <wp:extent cx="5622925" cy="3021965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08C9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02EEE79B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2237DDF5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44ABFC5" w14:textId="77777777" w:rsidR="00146CF5" w:rsidRP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2ABC926" w14:textId="77777777" w:rsidR="00D85BA9" w:rsidRDefault="00D85BA9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235095D1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0E68690F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67202D34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4F5194D0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659032B0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F579E1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62880304" w14:textId="77777777">
        <w:tc>
          <w:tcPr>
            <w:tcW w:w="2552" w:type="dxa"/>
            <w:shd w:val="clear" w:color="auto" w:fill="D9D9D9"/>
            <w:vAlign w:val="center"/>
          </w:tcPr>
          <w:p w14:paraId="07C6D4DF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1E1124D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Modificaciones </w:t>
            </w:r>
            <w:r w:rsidR="00146CF5">
              <w:rPr>
                <w:rFonts w:ascii="Arial" w:hAnsi="Arial" w:cs="Arial"/>
                <w:i/>
                <w:color w:val="000000"/>
              </w:rPr>
              <w:t>y creación del MVC en el</w:t>
            </w:r>
            <w:r>
              <w:rPr>
                <w:rFonts w:ascii="Arial" w:hAnsi="Arial" w:cs="Arial"/>
                <w:i/>
                <w:color w:val="000000"/>
              </w:rPr>
              <w:t xml:space="preserve"> Backend y el comienzo del Frontend y conectar</w:t>
            </w:r>
            <w:r w:rsidR="00293CCF">
              <w:rPr>
                <w:rFonts w:ascii="Arial" w:hAnsi="Arial" w:cs="Arial"/>
                <w:i/>
                <w:color w:val="000000"/>
              </w:rPr>
              <w:t xml:space="preserve"> ambas partes del proyecto.</w:t>
            </w:r>
            <w:r>
              <w:rPr>
                <w:rFonts w:ascii="Arial" w:hAnsi="Arial" w:cs="Arial"/>
                <w:i/>
                <w:color w:val="000000"/>
              </w:rPr>
              <w:t xml:space="preserve">  </w:t>
            </w:r>
          </w:p>
        </w:tc>
      </w:tr>
      <w:tr w:rsidR="0064023B" w14:paraId="38F8DDD4" w14:textId="77777777">
        <w:tc>
          <w:tcPr>
            <w:tcW w:w="2552" w:type="dxa"/>
            <w:shd w:val="clear" w:color="auto" w:fill="D9D9D9"/>
            <w:vAlign w:val="center"/>
          </w:tcPr>
          <w:p w14:paraId="16E891C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32DA3FC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18659CFA" w14:textId="77777777">
        <w:tc>
          <w:tcPr>
            <w:tcW w:w="2552" w:type="dxa"/>
            <w:shd w:val="clear" w:color="auto" w:fill="D9D9D9"/>
            <w:vAlign w:val="center"/>
          </w:tcPr>
          <w:p w14:paraId="3E62DB6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8863B2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27DD75F1" w14:textId="77777777">
        <w:tc>
          <w:tcPr>
            <w:tcW w:w="2552" w:type="dxa"/>
            <w:shd w:val="clear" w:color="auto" w:fill="D9D9D9"/>
            <w:vAlign w:val="center"/>
          </w:tcPr>
          <w:p w14:paraId="0D43D94C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EF3EE1B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24/04/2026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F02762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4C7C5345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18:15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8935D73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2874E762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19:55</w:t>
            </w:r>
          </w:p>
        </w:tc>
      </w:tr>
      <w:tr w:rsidR="0064023B" w14:paraId="27920DF0" w14:textId="77777777">
        <w:tc>
          <w:tcPr>
            <w:tcW w:w="2552" w:type="dxa"/>
            <w:shd w:val="clear" w:color="auto" w:fill="D9D9D9"/>
            <w:vAlign w:val="center"/>
          </w:tcPr>
          <w:p w14:paraId="7602622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547BAC69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2AAF8A93" w14:textId="77777777">
        <w:tc>
          <w:tcPr>
            <w:tcW w:w="2552" w:type="dxa"/>
            <w:shd w:val="clear" w:color="auto" w:fill="D9D9D9"/>
            <w:vAlign w:val="center"/>
          </w:tcPr>
          <w:p w14:paraId="292D8934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52F561A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Minuta </w:t>
            </w:r>
            <w:r w:rsidR="004D1CB4">
              <w:rPr>
                <w:rFonts w:ascii="Arial" w:hAnsi="Arial" w:cs="Arial"/>
                <w:i/>
                <w:color w:val="000000"/>
              </w:rPr>
              <w:t>3</w:t>
            </w:r>
            <w:r>
              <w:rPr>
                <w:rFonts w:ascii="Arial" w:hAnsi="Arial" w:cs="Arial"/>
                <w:i/>
                <w:color w:val="000000"/>
              </w:rPr>
              <w:t>n- 20/04/2026</w:t>
            </w:r>
          </w:p>
        </w:tc>
      </w:tr>
    </w:tbl>
    <w:p w14:paraId="2B63F382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693F0183" w14:textId="77777777">
        <w:tc>
          <w:tcPr>
            <w:tcW w:w="9923" w:type="dxa"/>
            <w:gridSpan w:val="3"/>
            <w:shd w:val="clear" w:color="auto" w:fill="A6A6A6"/>
          </w:tcPr>
          <w:p w14:paraId="34818E5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4B6A18DD" w14:textId="77777777">
        <w:tc>
          <w:tcPr>
            <w:tcW w:w="3340" w:type="dxa"/>
            <w:shd w:val="clear" w:color="auto" w:fill="D9D9D9"/>
          </w:tcPr>
          <w:p w14:paraId="3129F13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183AD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9959B0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2E6D75FA" w14:textId="77777777">
        <w:tc>
          <w:tcPr>
            <w:tcW w:w="3340" w:type="dxa"/>
            <w:shd w:val="clear" w:color="auto" w:fill="D9D9D9"/>
          </w:tcPr>
          <w:p w14:paraId="4048B9A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41069C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5BCFE1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7B074944" w14:textId="77777777">
        <w:tc>
          <w:tcPr>
            <w:tcW w:w="3340" w:type="dxa"/>
            <w:shd w:val="clear" w:color="auto" w:fill="D9D9D9"/>
          </w:tcPr>
          <w:p w14:paraId="3853D0B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0279B3C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1F18EF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4F025768" w14:textId="77777777">
        <w:tc>
          <w:tcPr>
            <w:tcW w:w="3340" w:type="dxa"/>
            <w:shd w:val="clear" w:color="auto" w:fill="D9D9D9"/>
          </w:tcPr>
          <w:p w14:paraId="61929FE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10C3D0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D8EEC0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42FDA34" w14:textId="77777777">
        <w:tc>
          <w:tcPr>
            <w:tcW w:w="3340" w:type="dxa"/>
            <w:shd w:val="clear" w:color="auto" w:fill="D9D9D9"/>
          </w:tcPr>
          <w:p w14:paraId="27E022D3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5CA4BDA9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70CE16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3DDF4B9D" w14:textId="77777777">
        <w:tc>
          <w:tcPr>
            <w:tcW w:w="3340" w:type="dxa"/>
            <w:shd w:val="clear" w:color="auto" w:fill="D9D9D9"/>
          </w:tcPr>
          <w:p w14:paraId="3AD2AFB1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FAAF8FC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1EB3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4B1892CF" w14:textId="77777777">
        <w:tc>
          <w:tcPr>
            <w:tcW w:w="3340" w:type="dxa"/>
            <w:shd w:val="clear" w:color="auto" w:fill="D9D9D9"/>
          </w:tcPr>
          <w:p w14:paraId="3A648B1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3E39E9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ECDE00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49914F15" w14:textId="77777777">
        <w:tc>
          <w:tcPr>
            <w:tcW w:w="3340" w:type="dxa"/>
          </w:tcPr>
          <w:p w14:paraId="08C4EB5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0586124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78BA5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0BE751D9" w14:textId="77777777">
        <w:tc>
          <w:tcPr>
            <w:tcW w:w="3340" w:type="dxa"/>
          </w:tcPr>
          <w:p w14:paraId="6693AA4C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9F9255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61B2F02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59C088D5" w14:textId="77777777">
        <w:tc>
          <w:tcPr>
            <w:tcW w:w="3340" w:type="dxa"/>
          </w:tcPr>
          <w:p w14:paraId="443B9785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3D30B12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0098F0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3613D409" w14:textId="77777777">
        <w:tc>
          <w:tcPr>
            <w:tcW w:w="3340" w:type="dxa"/>
          </w:tcPr>
          <w:p w14:paraId="4A4E414C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72BEC5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B17408B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1BA384F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6A041C1B" w14:textId="77777777">
        <w:tc>
          <w:tcPr>
            <w:tcW w:w="9923" w:type="dxa"/>
            <w:shd w:val="clear" w:color="auto" w:fill="D9D9D9"/>
          </w:tcPr>
          <w:p w14:paraId="500EFCC6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3AB73264" w14:textId="77777777" w:rsidR="00146CF5" w:rsidRDefault="00146CF5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1150677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</w:t>
      </w:r>
      <w:r w:rsidR="00293CCF">
        <w:rPr>
          <w:rFonts w:ascii="Arial" w:hAnsi="Arial" w:cs="Arial"/>
          <w:bCs/>
          <w:sz w:val="22"/>
          <w:szCs w:val="22"/>
        </w:rPr>
        <w:t xml:space="preserve">a la modificación de ajustes de versión y tratar de conectar el Backend realizado en PHP 8 con el Frontend en Angular 21 y la realización de las carpetas del </w:t>
      </w:r>
      <w:proofErr w:type="spellStart"/>
      <w:r w:rsidR="00293CCF">
        <w:rPr>
          <w:rFonts w:ascii="Arial" w:hAnsi="Arial" w:cs="Arial"/>
          <w:bCs/>
          <w:sz w:val="22"/>
          <w:szCs w:val="22"/>
        </w:rPr>
        <w:t>dashboard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login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 y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register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>.</w:t>
      </w:r>
    </w:p>
    <w:p w14:paraId="3EA5B86E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76A12C73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033257A" w14:textId="77777777" w:rsidR="00ED2F45" w:rsidRPr="00903B36" w:rsidRDefault="00ED2F45" w:rsidP="0064023B">
      <w:pPr>
        <w:pStyle w:val="Textoindependiente"/>
        <w:rPr>
          <w:rFonts w:ascii="Arial" w:hAnsi="Arial" w:cs="Arial"/>
          <w:bCs/>
          <w:color w:val="000000"/>
        </w:rPr>
      </w:pPr>
      <w:r w:rsidRPr="00903B36">
        <w:rPr>
          <w:rFonts w:ascii="Arial" w:hAnsi="Arial" w:cs="Arial"/>
          <w:bCs/>
          <w:color w:val="000000"/>
        </w:rPr>
        <w:lastRenderedPageBreak/>
        <w:t xml:space="preserve">Realización de cosas del backend como la carpeta </w:t>
      </w:r>
      <w:proofErr w:type="spellStart"/>
      <w:r w:rsidRPr="00903B36">
        <w:rPr>
          <w:rFonts w:ascii="Arial" w:hAnsi="Arial" w:cs="Arial"/>
          <w:bCs/>
          <w:color w:val="000000"/>
        </w:rPr>
        <w:t>public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Pr="00903B36">
        <w:rPr>
          <w:rFonts w:ascii="Arial" w:hAnsi="Arial" w:cs="Arial"/>
          <w:bCs/>
          <w:color w:val="000000"/>
        </w:rPr>
        <w:t>controllers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Pr="00903B36">
        <w:rPr>
          <w:rFonts w:ascii="Arial" w:hAnsi="Arial" w:cs="Arial"/>
          <w:bCs/>
          <w:color w:val="000000"/>
        </w:rPr>
        <w:t>routes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conectarlas al Angular y base a ello la creación del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dashboard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login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register</w:t>
      </w:r>
      <w:proofErr w:type="spellEnd"/>
      <w:r w:rsidR="00903B36" w:rsidRPr="00903B36">
        <w:rPr>
          <w:rFonts w:ascii="Arial" w:hAnsi="Arial" w:cs="Arial"/>
          <w:bCs/>
          <w:color w:val="000000"/>
        </w:rPr>
        <w:t>.</w:t>
      </w:r>
    </w:p>
    <w:p w14:paraId="653169CC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33B4A4F5" w14:textId="26870B55" w:rsidR="005654B8" w:rsidRDefault="00545151" w:rsidP="00ED2F45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2DCBB839" wp14:editId="054E43AE">
            <wp:extent cx="5397500" cy="296291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4D1CB4" w:rsidRPr="007B5F67" w14:paraId="36D28E7C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3429096C" w14:textId="77777777" w:rsidR="004D1CB4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55B337A" w14:textId="377EA066" w:rsidR="004D1CB4" w:rsidRPr="007B5F67" w:rsidRDefault="005451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4D1CB4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4D1CB4" w14:paraId="3F1E0937" w14:textId="77777777">
        <w:tc>
          <w:tcPr>
            <w:tcW w:w="2552" w:type="dxa"/>
            <w:shd w:val="clear" w:color="auto" w:fill="D9D9D9"/>
            <w:vAlign w:val="center"/>
          </w:tcPr>
          <w:p w14:paraId="46B1099B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0CA61F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pruebas en el entorno del backend y frontend con la respectiva conexión de </w:t>
            </w:r>
            <w:proofErr w:type="gramStart"/>
            <w:r>
              <w:rPr>
                <w:rFonts w:ascii="Arial" w:hAnsi="Arial" w:cs="Arial"/>
                <w:i/>
                <w:color w:val="000000"/>
              </w:rPr>
              <w:t>la misma</w:t>
            </w:r>
            <w:proofErr w:type="gramEnd"/>
            <w:r>
              <w:rPr>
                <w:rFonts w:ascii="Arial" w:hAnsi="Arial" w:cs="Arial"/>
                <w:i/>
                <w:color w:val="000000"/>
              </w:rPr>
              <w:t xml:space="preserve">.  </w:t>
            </w:r>
          </w:p>
        </w:tc>
      </w:tr>
      <w:tr w:rsidR="004D1CB4" w14:paraId="1548A66A" w14:textId="77777777">
        <w:tc>
          <w:tcPr>
            <w:tcW w:w="2552" w:type="dxa"/>
            <w:shd w:val="clear" w:color="auto" w:fill="D9D9D9"/>
            <w:vAlign w:val="center"/>
          </w:tcPr>
          <w:p w14:paraId="7E5468CE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745A146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4D1CB4" w:rsidRPr="00B30876" w14:paraId="74DE8CDA" w14:textId="77777777">
        <w:tc>
          <w:tcPr>
            <w:tcW w:w="2552" w:type="dxa"/>
            <w:shd w:val="clear" w:color="auto" w:fill="D9D9D9"/>
            <w:vAlign w:val="center"/>
          </w:tcPr>
          <w:p w14:paraId="1F24FBE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8E002F6" w14:textId="77777777" w:rsidR="004D1CB4" w:rsidRPr="00B30876" w:rsidRDefault="004D1CB4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4D1CB4" w14:paraId="14E3BF2E" w14:textId="77777777">
        <w:tc>
          <w:tcPr>
            <w:tcW w:w="2552" w:type="dxa"/>
            <w:shd w:val="clear" w:color="auto" w:fill="D9D9D9"/>
            <w:vAlign w:val="center"/>
          </w:tcPr>
          <w:p w14:paraId="18CE8035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45193237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05/05/2026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2A8545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EB7E705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0266FD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D9CD6A8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21:00</w:t>
            </w:r>
          </w:p>
        </w:tc>
      </w:tr>
      <w:tr w:rsidR="004D1CB4" w14:paraId="6D937C8B" w14:textId="77777777">
        <w:tc>
          <w:tcPr>
            <w:tcW w:w="2552" w:type="dxa"/>
            <w:shd w:val="clear" w:color="auto" w:fill="D9D9D9"/>
            <w:vAlign w:val="center"/>
          </w:tcPr>
          <w:p w14:paraId="0029FA8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57C5345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4D1CB4" w14:paraId="6C8AB129" w14:textId="77777777">
        <w:tc>
          <w:tcPr>
            <w:tcW w:w="2552" w:type="dxa"/>
            <w:shd w:val="clear" w:color="auto" w:fill="D9D9D9"/>
            <w:vAlign w:val="center"/>
          </w:tcPr>
          <w:p w14:paraId="4E1DE019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6B2B05C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4n- 24/04/2026</w:t>
            </w:r>
          </w:p>
        </w:tc>
      </w:tr>
    </w:tbl>
    <w:p w14:paraId="1FBB5F84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4D1CB4" w14:paraId="6CB0E27D" w14:textId="77777777">
        <w:tc>
          <w:tcPr>
            <w:tcW w:w="9923" w:type="dxa"/>
            <w:gridSpan w:val="3"/>
            <w:shd w:val="clear" w:color="auto" w:fill="A6A6A6"/>
          </w:tcPr>
          <w:p w14:paraId="724C1AE6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4D1CB4" w14:paraId="45FDA396" w14:textId="77777777">
        <w:tc>
          <w:tcPr>
            <w:tcW w:w="3340" w:type="dxa"/>
            <w:shd w:val="clear" w:color="auto" w:fill="D9D9D9"/>
          </w:tcPr>
          <w:p w14:paraId="58EDB5D7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265F09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BCCAC60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4D1CB4" w14:paraId="26FC7F0C" w14:textId="77777777">
        <w:tc>
          <w:tcPr>
            <w:tcW w:w="3340" w:type="dxa"/>
            <w:shd w:val="clear" w:color="auto" w:fill="D9D9D9"/>
          </w:tcPr>
          <w:p w14:paraId="2E797AA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05620A65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3575F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4D1CB4" w14:paraId="10C03488" w14:textId="77777777">
        <w:tc>
          <w:tcPr>
            <w:tcW w:w="3340" w:type="dxa"/>
            <w:shd w:val="clear" w:color="auto" w:fill="D9D9D9"/>
          </w:tcPr>
          <w:p w14:paraId="3FA2A6C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5DE6168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EFC511A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4D1CB4" w14:paraId="7DC65FE2" w14:textId="77777777">
        <w:tc>
          <w:tcPr>
            <w:tcW w:w="3340" w:type="dxa"/>
            <w:shd w:val="clear" w:color="auto" w:fill="D9D9D9"/>
          </w:tcPr>
          <w:p w14:paraId="38ABEFF7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721B72A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37C9755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4D1CB4" w14:paraId="508FF418" w14:textId="77777777">
        <w:tc>
          <w:tcPr>
            <w:tcW w:w="3340" w:type="dxa"/>
            <w:shd w:val="clear" w:color="auto" w:fill="D9D9D9"/>
          </w:tcPr>
          <w:p w14:paraId="3E59504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lastRenderedPageBreak/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036A3C5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9AA3F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4D1CB4" w14:paraId="2265E569" w14:textId="77777777">
        <w:tc>
          <w:tcPr>
            <w:tcW w:w="3340" w:type="dxa"/>
            <w:shd w:val="clear" w:color="auto" w:fill="D9D9D9"/>
          </w:tcPr>
          <w:p w14:paraId="3D94289E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7E6FE73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BC85C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4D1CB4" w14:paraId="02DBF18D" w14:textId="77777777">
        <w:tc>
          <w:tcPr>
            <w:tcW w:w="3340" w:type="dxa"/>
            <w:shd w:val="clear" w:color="auto" w:fill="D9D9D9"/>
          </w:tcPr>
          <w:p w14:paraId="3A1EC23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490C8B7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1505BB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4D1CB4" w14:paraId="4FBA7EDB" w14:textId="77777777">
        <w:tc>
          <w:tcPr>
            <w:tcW w:w="3340" w:type="dxa"/>
          </w:tcPr>
          <w:p w14:paraId="4ACE4ED1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7B28DC9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47F6522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4D1CB4" w:rsidRPr="00617939" w14:paraId="6C98525A" w14:textId="77777777">
        <w:tc>
          <w:tcPr>
            <w:tcW w:w="3340" w:type="dxa"/>
          </w:tcPr>
          <w:p w14:paraId="40A1657C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0ABF1C4B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0AD1F58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4D1CB4" w14:paraId="63708DFF" w14:textId="77777777">
        <w:tc>
          <w:tcPr>
            <w:tcW w:w="3340" w:type="dxa"/>
          </w:tcPr>
          <w:p w14:paraId="2A9C294D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43E94A4F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7D4A2A5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4D1CB4" w14:paraId="0A760799" w14:textId="77777777">
        <w:tc>
          <w:tcPr>
            <w:tcW w:w="3340" w:type="dxa"/>
          </w:tcPr>
          <w:p w14:paraId="70046BB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74A543E3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2A57C6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6D0E22B1" w14:textId="77777777" w:rsidR="004D1CB4" w:rsidRPr="0064023B" w:rsidRDefault="004D1CB4" w:rsidP="004D1CB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4D1CB4" w:rsidRPr="007B5F67" w14:paraId="41BD9FC1" w14:textId="77777777">
        <w:tc>
          <w:tcPr>
            <w:tcW w:w="9923" w:type="dxa"/>
            <w:shd w:val="clear" w:color="auto" w:fill="D9D9D9"/>
          </w:tcPr>
          <w:p w14:paraId="5255D448" w14:textId="77777777" w:rsidR="004D1CB4" w:rsidRPr="007B5F67" w:rsidRDefault="004D1CB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2A68189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68C4371D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a las pruebas unitarias, el debugging y la conexión del backend y frontend con la API y el PHP 8 y conexión del Angular 21 como frontend.</w:t>
      </w:r>
    </w:p>
    <w:p w14:paraId="4A834547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905844B" w14:textId="77777777" w:rsidR="004D1CB4" w:rsidRPr="00D85BA9" w:rsidRDefault="004D1CB4" w:rsidP="004D1CB4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 xml:space="preserve">Realización del </w:t>
      </w:r>
      <w:r>
        <w:rPr>
          <w:rFonts w:ascii="Arial" w:hAnsi="Arial" w:cs="Arial"/>
          <w:bCs/>
          <w:color w:val="000000"/>
        </w:rPr>
        <w:t xml:space="preserve">backend y el frontend con sus respectivas pruebas en el navegador. </w:t>
      </w:r>
    </w:p>
    <w:p w14:paraId="53B1005F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5B1A58C8" w14:textId="58730EE3" w:rsidR="004D1CB4" w:rsidRDefault="00545151" w:rsidP="00ED7F96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672FF4" wp14:editId="159FFD90">
            <wp:extent cx="2609215" cy="4182110"/>
            <wp:effectExtent l="0" t="0" r="0" b="0"/>
            <wp:docPr id="19350088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72DA">
        <w:rPr>
          <w:rFonts w:ascii="Arial" w:hAnsi="Arial" w:cs="Arial"/>
          <w:b/>
          <w:color w:val="000000"/>
        </w:rPr>
        <w:t xml:space="preserve">  </w:t>
      </w: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D4F550" wp14:editId="44FC1435">
            <wp:extent cx="2623185" cy="4162425"/>
            <wp:effectExtent l="0" t="0" r="0" b="0"/>
            <wp:docPr id="10408147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C3548" w14:textId="77777777" w:rsidR="00C56BCE" w:rsidRDefault="00C56BCE" w:rsidP="00ED7F96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C56BCE" w:rsidRPr="007B5F67" w14:paraId="179C5315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14B2E55D" w14:textId="77777777" w:rsidR="00C56BCE" w:rsidRPr="007B5F67" w:rsidRDefault="00C56B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E15DBC1" w14:textId="0A19B4AE" w:rsidR="00C56BCE" w:rsidRPr="007B5F67" w:rsidRDefault="00C56BC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C56BCE" w14:paraId="1141AF4D" w14:textId="77777777">
        <w:tc>
          <w:tcPr>
            <w:tcW w:w="2552" w:type="dxa"/>
            <w:shd w:val="clear" w:color="auto" w:fill="D9D9D9"/>
            <w:vAlign w:val="center"/>
          </w:tcPr>
          <w:p w14:paraId="632C098B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2B770D30" w14:textId="0B0BC4BA" w:rsidR="00C56BCE" w:rsidRDefault="00B7366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Agregación de las fotos de los compañeros colaboradores y ajustes del </w:t>
            </w:r>
            <w:proofErr w:type="spellStart"/>
            <w:r>
              <w:rPr>
                <w:rFonts w:ascii="Arial" w:hAnsi="Arial" w:cs="Arial"/>
                <w:i/>
                <w:color w:val="000000"/>
              </w:rPr>
              <w:t>css</w:t>
            </w:r>
            <w:proofErr w:type="spellEnd"/>
            <w:r>
              <w:rPr>
                <w:rFonts w:ascii="Arial" w:hAnsi="Arial" w:cs="Arial"/>
                <w:i/>
                <w:color w:val="000000"/>
              </w:rPr>
              <w:t xml:space="preserve"> para hacerlo responsivo</w:t>
            </w:r>
          </w:p>
        </w:tc>
      </w:tr>
      <w:tr w:rsidR="00C56BCE" w14:paraId="0CDAD037" w14:textId="77777777">
        <w:tc>
          <w:tcPr>
            <w:tcW w:w="2552" w:type="dxa"/>
            <w:shd w:val="clear" w:color="auto" w:fill="D9D9D9"/>
            <w:vAlign w:val="center"/>
          </w:tcPr>
          <w:p w14:paraId="1FEECDAE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755423C" w14:textId="77777777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C56BCE" w:rsidRPr="00B30876" w14:paraId="38E9B7EF" w14:textId="77777777">
        <w:tc>
          <w:tcPr>
            <w:tcW w:w="2552" w:type="dxa"/>
            <w:shd w:val="clear" w:color="auto" w:fill="D9D9D9"/>
            <w:vAlign w:val="center"/>
          </w:tcPr>
          <w:p w14:paraId="41728E58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2CBA0EE" w14:textId="77777777" w:rsidR="00C56BCE" w:rsidRPr="00B30876" w:rsidRDefault="00C56BCE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C56BCE" w14:paraId="76468C25" w14:textId="77777777">
        <w:tc>
          <w:tcPr>
            <w:tcW w:w="2552" w:type="dxa"/>
            <w:shd w:val="clear" w:color="auto" w:fill="D9D9D9"/>
            <w:vAlign w:val="center"/>
          </w:tcPr>
          <w:p w14:paraId="79420DC2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616C5AE" w14:textId="6F8DBE45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2AAAE4D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48EDB72F" w14:textId="1FD520E5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2995F89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30F30654" w14:textId="5C2911A1" w:rsidR="00C56BCE" w:rsidRDefault="00C56BC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16:45</w:t>
            </w:r>
          </w:p>
        </w:tc>
      </w:tr>
      <w:tr w:rsidR="00C56BCE" w14:paraId="78D929F9" w14:textId="77777777">
        <w:tc>
          <w:tcPr>
            <w:tcW w:w="2552" w:type="dxa"/>
            <w:shd w:val="clear" w:color="auto" w:fill="D9D9D9"/>
            <w:vAlign w:val="center"/>
          </w:tcPr>
          <w:p w14:paraId="0B7B5A29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163E8DF8" w14:textId="77777777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C56BCE" w14:paraId="149AC0D8" w14:textId="77777777">
        <w:tc>
          <w:tcPr>
            <w:tcW w:w="2552" w:type="dxa"/>
            <w:shd w:val="clear" w:color="auto" w:fill="D9D9D9"/>
            <w:vAlign w:val="center"/>
          </w:tcPr>
          <w:p w14:paraId="3E2C2F37" w14:textId="77777777" w:rsidR="00C56BCE" w:rsidRDefault="00C56BC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401C3143" w14:textId="688C2D32" w:rsidR="00C56BCE" w:rsidRDefault="00C56BC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5n- 05/05/2026</w:t>
            </w:r>
          </w:p>
        </w:tc>
      </w:tr>
    </w:tbl>
    <w:p w14:paraId="0FE4C85B" w14:textId="77777777" w:rsidR="00C56BCE" w:rsidRDefault="00C56BCE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C56BCE" w14:paraId="79D61BE0" w14:textId="77777777">
        <w:tc>
          <w:tcPr>
            <w:tcW w:w="9923" w:type="dxa"/>
            <w:gridSpan w:val="3"/>
            <w:shd w:val="clear" w:color="auto" w:fill="A6A6A6"/>
          </w:tcPr>
          <w:p w14:paraId="56E71323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C56BCE" w14:paraId="041A151D" w14:textId="77777777">
        <w:tc>
          <w:tcPr>
            <w:tcW w:w="3340" w:type="dxa"/>
            <w:shd w:val="clear" w:color="auto" w:fill="D9D9D9"/>
          </w:tcPr>
          <w:p w14:paraId="25F84B60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41706409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FBA9606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C56BCE" w14:paraId="20CC7C2E" w14:textId="77777777">
        <w:tc>
          <w:tcPr>
            <w:tcW w:w="3340" w:type="dxa"/>
            <w:shd w:val="clear" w:color="auto" w:fill="D9D9D9"/>
          </w:tcPr>
          <w:p w14:paraId="77A89E19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1AC61780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C804B10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C56BCE" w14:paraId="23E122DD" w14:textId="77777777">
        <w:tc>
          <w:tcPr>
            <w:tcW w:w="3340" w:type="dxa"/>
            <w:shd w:val="clear" w:color="auto" w:fill="D9D9D9"/>
          </w:tcPr>
          <w:p w14:paraId="5FC4C29B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1A6AA29B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7ECD62D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C56BCE" w14:paraId="3698B420" w14:textId="77777777">
        <w:tc>
          <w:tcPr>
            <w:tcW w:w="3340" w:type="dxa"/>
            <w:shd w:val="clear" w:color="auto" w:fill="D9D9D9"/>
          </w:tcPr>
          <w:p w14:paraId="0F0339B3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09C95176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B46CFA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C56BCE" w14:paraId="3597952D" w14:textId="77777777">
        <w:tc>
          <w:tcPr>
            <w:tcW w:w="3340" w:type="dxa"/>
            <w:shd w:val="clear" w:color="auto" w:fill="D9D9D9"/>
          </w:tcPr>
          <w:p w14:paraId="1B42F888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73454921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4135B0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C56BCE" w14:paraId="53A5DBEA" w14:textId="77777777">
        <w:tc>
          <w:tcPr>
            <w:tcW w:w="3340" w:type="dxa"/>
            <w:shd w:val="clear" w:color="auto" w:fill="D9D9D9"/>
          </w:tcPr>
          <w:p w14:paraId="1342A855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F407534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6DD5229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C56BCE" w14:paraId="54C832A5" w14:textId="77777777">
        <w:tc>
          <w:tcPr>
            <w:tcW w:w="3340" w:type="dxa"/>
            <w:shd w:val="clear" w:color="auto" w:fill="D9D9D9"/>
          </w:tcPr>
          <w:p w14:paraId="1CF284DD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EDFD87F" w14:textId="77777777" w:rsidR="00C56BCE" w:rsidRDefault="00C56BC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C813B2F" w14:textId="77777777" w:rsidR="00C56BCE" w:rsidRDefault="00C56BCE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C56BCE" w14:paraId="54EE6EE7" w14:textId="77777777">
        <w:tc>
          <w:tcPr>
            <w:tcW w:w="3340" w:type="dxa"/>
          </w:tcPr>
          <w:p w14:paraId="1F4BC31A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38888A26" w14:textId="77777777" w:rsidR="00C56BCE" w:rsidRDefault="00C56BCE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9289524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C56BCE" w:rsidRPr="00617939" w14:paraId="08106C5B" w14:textId="77777777">
        <w:tc>
          <w:tcPr>
            <w:tcW w:w="3340" w:type="dxa"/>
          </w:tcPr>
          <w:p w14:paraId="5A21722D" w14:textId="77777777" w:rsidR="00C56BCE" w:rsidRPr="00617939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50261584" w14:textId="77777777" w:rsidR="00C56BCE" w:rsidRDefault="00C56BCE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0145BBE" w14:textId="77777777" w:rsidR="00C56BCE" w:rsidRPr="00617939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C56BCE" w14:paraId="4F2CC6A7" w14:textId="77777777">
        <w:tc>
          <w:tcPr>
            <w:tcW w:w="3340" w:type="dxa"/>
          </w:tcPr>
          <w:p w14:paraId="79199AD9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66567516" w14:textId="77777777" w:rsidR="00C56BCE" w:rsidRDefault="00C56BCE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DD6A962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C56BCE" w14:paraId="36F3B704" w14:textId="77777777">
        <w:tc>
          <w:tcPr>
            <w:tcW w:w="3340" w:type="dxa"/>
          </w:tcPr>
          <w:p w14:paraId="03CDDB66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0B668CA8" w14:textId="77777777" w:rsidR="00C56BCE" w:rsidRDefault="00C56BCE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82ED023" w14:textId="77777777" w:rsidR="00C56BCE" w:rsidRDefault="00C56BCE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EC0E84C" w14:textId="77777777" w:rsidR="00C56BCE" w:rsidRPr="0064023B" w:rsidRDefault="00C56BCE" w:rsidP="00C56BCE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C56BCE" w:rsidRPr="007B5F67" w14:paraId="5630ED82" w14:textId="77777777">
        <w:tc>
          <w:tcPr>
            <w:tcW w:w="9923" w:type="dxa"/>
            <w:shd w:val="clear" w:color="auto" w:fill="D9D9D9"/>
          </w:tcPr>
          <w:p w14:paraId="099C8F45" w14:textId="77777777" w:rsidR="00C56BCE" w:rsidRPr="007B5F67" w:rsidRDefault="00C56BC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E146AD8" w14:textId="77777777" w:rsidR="00C56BCE" w:rsidRDefault="00C56BCE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6053B968" w14:textId="66985841" w:rsidR="00C56BCE" w:rsidRDefault="00B7366B" w:rsidP="00C56BCE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la solicitud de las fotos y cambios del </w:t>
      </w:r>
      <w:proofErr w:type="spellStart"/>
      <w:r>
        <w:rPr>
          <w:rFonts w:ascii="Arial" w:hAnsi="Arial" w:cs="Arial"/>
          <w:bCs/>
          <w:sz w:val="22"/>
          <w:szCs w:val="22"/>
        </w:rPr>
        <w:t>css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para hacerlo más responsivo </w:t>
      </w:r>
    </w:p>
    <w:p w14:paraId="06FCBBED" w14:textId="77777777" w:rsidR="00C56BCE" w:rsidRDefault="00C56BCE" w:rsidP="00C56BCE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8C23137" w14:textId="68AD1D5D" w:rsidR="00C56BCE" w:rsidRPr="00D85BA9" w:rsidRDefault="00B7366B" w:rsidP="00C56BCE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Cambios desde el </w:t>
      </w:r>
      <w:proofErr w:type="spellStart"/>
      <w:r>
        <w:rPr>
          <w:rFonts w:ascii="Arial" w:hAnsi="Arial" w:cs="Arial"/>
          <w:bCs/>
          <w:color w:val="000000"/>
        </w:rPr>
        <w:t>css</w:t>
      </w:r>
      <w:proofErr w:type="spellEnd"/>
      <w:r>
        <w:rPr>
          <w:rFonts w:ascii="Arial" w:hAnsi="Arial" w:cs="Arial"/>
          <w:bCs/>
          <w:color w:val="000000"/>
        </w:rPr>
        <w:t xml:space="preserve"> para hacerlo responsivo y ajustes de </w:t>
      </w:r>
      <w:r w:rsidR="000A558A">
        <w:rPr>
          <w:rFonts w:ascii="Arial" w:hAnsi="Arial" w:cs="Arial"/>
          <w:bCs/>
          <w:color w:val="000000"/>
        </w:rPr>
        <w:t>las fotos</w:t>
      </w:r>
      <w:r>
        <w:rPr>
          <w:rFonts w:ascii="Arial" w:hAnsi="Arial" w:cs="Arial"/>
          <w:bCs/>
          <w:color w:val="000000"/>
        </w:rPr>
        <w:t xml:space="preserve"> de los compañeros en colaboración </w:t>
      </w:r>
      <w:r w:rsidR="000A558A">
        <w:rPr>
          <w:rFonts w:ascii="Arial" w:hAnsi="Arial" w:cs="Arial"/>
          <w:bCs/>
          <w:color w:val="000000"/>
        </w:rPr>
        <w:t>y modificaciones de los documentos.</w:t>
      </w:r>
    </w:p>
    <w:p w14:paraId="71A9A885" w14:textId="3CE6D4B6" w:rsidR="00C56BCE" w:rsidRDefault="00C56BCE" w:rsidP="00C56BCE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>ANEXOS</w:t>
      </w:r>
    </w:p>
    <w:p w14:paraId="13B93FDF" w14:textId="2C030A06" w:rsidR="000A558A" w:rsidRDefault="000A558A" w:rsidP="00C56BCE">
      <w:pPr>
        <w:pStyle w:val="Textoindependiente"/>
        <w:rPr>
          <w:rFonts w:ascii="Arial" w:hAnsi="Arial" w:cs="Arial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0BA459C8" wp14:editId="3E4D7E0F">
            <wp:extent cx="5400040" cy="2955925"/>
            <wp:effectExtent l="0" t="0" r="0" b="0"/>
            <wp:docPr id="163120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2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F4DE" w14:textId="3404F5B1" w:rsidR="000A558A" w:rsidRPr="00ED7F96" w:rsidRDefault="000A558A" w:rsidP="00C56BCE">
      <w:pPr>
        <w:pStyle w:val="Textoindependiente"/>
        <w:rPr>
          <w:rFonts w:ascii="Arial" w:hAnsi="Arial" w:cs="Arial"/>
          <w:b/>
          <w:color w:val="000000"/>
        </w:rPr>
      </w:pPr>
      <w:r>
        <w:rPr>
          <w:noProof/>
        </w:rPr>
        <w:drawing>
          <wp:inline distT="0" distB="0" distL="0" distR="0" wp14:anchorId="3D5261F7" wp14:editId="15F5F39F">
            <wp:extent cx="5400040" cy="2967355"/>
            <wp:effectExtent l="0" t="0" r="0" b="4445"/>
            <wp:docPr id="49136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58A" w:rsidRPr="00ED7F96" w:rsidSect="007B5F67">
      <w:headerReference w:type="default" r:id="rId20"/>
      <w:footerReference w:type="default" r:id="rId21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ED31" w14:textId="77777777" w:rsidR="00850020" w:rsidRDefault="00850020" w:rsidP="00E45455">
      <w:pPr>
        <w:spacing w:after="0" w:line="240" w:lineRule="auto"/>
      </w:pPr>
      <w:r>
        <w:separator/>
      </w:r>
    </w:p>
  </w:endnote>
  <w:endnote w:type="continuationSeparator" w:id="0">
    <w:p w14:paraId="4E31D640" w14:textId="77777777" w:rsidR="00850020" w:rsidRDefault="00850020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371B" w14:textId="1CD612E5" w:rsidR="007B5F67" w:rsidRPr="007B5F67" w:rsidRDefault="00545151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1E1411F" wp14:editId="299A3AFF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6985" t="5715" r="11430" b="13335"/>
              <wp:wrapNone/>
              <wp:docPr id="1109037654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651A4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B7352" w14:textId="77777777" w:rsidR="00850020" w:rsidRDefault="00850020" w:rsidP="00E45455">
      <w:pPr>
        <w:spacing w:after="0" w:line="240" w:lineRule="auto"/>
      </w:pPr>
      <w:r>
        <w:separator/>
      </w:r>
    </w:p>
  </w:footnote>
  <w:footnote w:type="continuationSeparator" w:id="0">
    <w:p w14:paraId="6743BF4B" w14:textId="77777777" w:rsidR="00850020" w:rsidRDefault="00850020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76DB" w14:textId="552A9A56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139F6719" wp14:editId="4BE617C4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  </w:t>
    </w:r>
  </w:p>
  <w:p w14:paraId="6DBA79F6" w14:textId="66C11B69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42E1E7" wp14:editId="6C968D8C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2065" t="12700" r="11430" b="15875"/>
              <wp:wrapNone/>
              <wp:docPr id="124316653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72261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x.x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</w:p>
  <w:p w14:paraId="792B867B" w14:textId="3D2A1FD2" w:rsidR="005206DA" w:rsidRPr="00823FDC" w:rsidRDefault="00833634" w:rsidP="00823FDC">
    <w:pPr>
      <w:suppressAutoHyphens/>
      <w:spacing w:after="0" w:line="240" w:lineRule="auto"/>
      <w:rPr>
        <w:rFonts w:ascii="Times New Roman" w:eastAsia="Times New Roman" w:hAnsi="Times New Roman"/>
        <w:sz w:val="24"/>
        <w:szCs w:val="24"/>
        <w:lang w:eastAsia="ar-SA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389038">
    <w:abstractNumId w:val="3"/>
  </w:num>
  <w:num w:numId="2" w16cid:durableId="80639445">
    <w:abstractNumId w:val="15"/>
  </w:num>
  <w:num w:numId="3" w16cid:durableId="1190727667">
    <w:abstractNumId w:val="8"/>
  </w:num>
  <w:num w:numId="4" w16cid:durableId="217790999">
    <w:abstractNumId w:val="19"/>
  </w:num>
  <w:num w:numId="5" w16cid:durableId="975721324">
    <w:abstractNumId w:val="13"/>
  </w:num>
  <w:num w:numId="6" w16cid:durableId="447815620">
    <w:abstractNumId w:val="25"/>
  </w:num>
  <w:num w:numId="7" w16cid:durableId="1754159289">
    <w:abstractNumId w:val="29"/>
  </w:num>
  <w:num w:numId="8" w16cid:durableId="2087802234">
    <w:abstractNumId w:val="39"/>
  </w:num>
  <w:num w:numId="9" w16cid:durableId="1619602180">
    <w:abstractNumId w:val="40"/>
  </w:num>
  <w:num w:numId="10" w16cid:durableId="2126923880">
    <w:abstractNumId w:val="41"/>
  </w:num>
  <w:num w:numId="11" w16cid:durableId="1869443060">
    <w:abstractNumId w:val="9"/>
  </w:num>
  <w:num w:numId="12" w16cid:durableId="919287561">
    <w:abstractNumId w:val="7"/>
  </w:num>
  <w:num w:numId="13" w16cid:durableId="72708635">
    <w:abstractNumId w:val="33"/>
  </w:num>
  <w:num w:numId="14" w16cid:durableId="1178304391">
    <w:abstractNumId w:val="27"/>
  </w:num>
  <w:num w:numId="15" w16cid:durableId="731804944">
    <w:abstractNumId w:val="45"/>
  </w:num>
  <w:num w:numId="16" w16cid:durableId="740755166">
    <w:abstractNumId w:val="32"/>
  </w:num>
  <w:num w:numId="17" w16cid:durableId="583226328">
    <w:abstractNumId w:val="24"/>
  </w:num>
  <w:num w:numId="18" w16cid:durableId="1487361489">
    <w:abstractNumId w:val="6"/>
  </w:num>
  <w:num w:numId="19" w16cid:durableId="2100590392">
    <w:abstractNumId w:val="22"/>
  </w:num>
  <w:num w:numId="20" w16cid:durableId="1714772417">
    <w:abstractNumId w:val="0"/>
  </w:num>
  <w:num w:numId="21" w16cid:durableId="199979746">
    <w:abstractNumId w:val="1"/>
  </w:num>
  <w:num w:numId="22" w16cid:durableId="281612576">
    <w:abstractNumId w:val="12"/>
  </w:num>
  <w:num w:numId="23" w16cid:durableId="551310444">
    <w:abstractNumId w:val="2"/>
  </w:num>
  <w:num w:numId="24" w16cid:durableId="130438397">
    <w:abstractNumId w:val="10"/>
  </w:num>
  <w:num w:numId="25" w16cid:durableId="1038043782">
    <w:abstractNumId w:val="44"/>
  </w:num>
  <w:num w:numId="26" w16cid:durableId="873924420">
    <w:abstractNumId w:val="17"/>
  </w:num>
  <w:num w:numId="27" w16cid:durableId="1873423797">
    <w:abstractNumId w:val="22"/>
  </w:num>
  <w:num w:numId="28" w16cid:durableId="603149895">
    <w:abstractNumId w:val="22"/>
  </w:num>
  <w:num w:numId="29" w16cid:durableId="691417780">
    <w:abstractNumId w:val="22"/>
  </w:num>
  <w:num w:numId="30" w16cid:durableId="1396195543">
    <w:abstractNumId w:val="23"/>
  </w:num>
  <w:num w:numId="31" w16cid:durableId="710036367">
    <w:abstractNumId w:val="20"/>
  </w:num>
  <w:num w:numId="32" w16cid:durableId="2050060275">
    <w:abstractNumId w:val="26"/>
  </w:num>
  <w:num w:numId="33" w16cid:durableId="370498940">
    <w:abstractNumId w:val="11"/>
  </w:num>
  <w:num w:numId="34" w16cid:durableId="506670837">
    <w:abstractNumId w:val="28"/>
  </w:num>
  <w:num w:numId="35" w16cid:durableId="657920335">
    <w:abstractNumId w:val="18"/>
  </w:num>
  <w:num w:numId="36" w16cid:durableId="918636215">
    <w:abstractNumId w:val="37"/>
  </w:num>
  <w:num w:numId="37" w16cid:durableId="781345022">
    <w:abstractNumId w:val="5"/>
  </w:num>
  <w:num w:numId="38" w16cid:durableId="765343314">
    <w:abstractNumId w:val="30"/>
  </w:num>
  <w:num w:numId="39" w16cid:durableId="875193156">
    <w:abstractNumId w:val="34"/>
  </w:num>
  <w:num w:numId="40" w16cid:durableId="1906406269">
    <w:abstractNumId w:val="38"/>
  </w:num>
  <w:num w:numId="41" w16cid:durableId="1370564864">
    <w:abstractNumId w:val="14"/>
  </w:num>
  <w:num w:numId="42" w16cid:durableId="245891871">
    <w:abstractNumId w:val="21"/>
  </w:num>
  <w:num w:numId="43" w16cid:durableId="1995647089">
    <w:abstractNumId w:val="35"/>
  </w:num>
  <w:num w:numId="44" w16cid:durableId="813564398">
    <w:abstractNumId w:val="16"/>
  </w:num>
  <w:num w:numId="45" w16cid:durableId="1170868319">
    <w:abstractNumId w:val="43"/>
  </w:num>
  <w:num w:numId="46" w16cid:durableId="1302687871">
    <w:abstractNumId w:val="36"/>
  </w:num>
  <w:num w:numId="47" w16cid:durableId="195696601">
    <w:abstractNumId w:val="4"/>
  </w:num>
  <w:num w:numId="48" w16cid:durableId="149566166">
    <w:abstractNumId w:val="42"/>
  </w:num>
  <w:num w:numId="49" w16cid:durableId="18280164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51"/>
    <w:rsid w:val="000366A6"/>
    <w:rsid w:val="000367FB"/>
    <w:rsid w:val="00047616"/>
    <w:rsid w:val="00052AC7"/>
    <w:rsid w:val="00056B20"/>
    <w:rsid w:val="0008481F"/>
    <w:rsid w:val="00085C9A"/>
    <w:rsid w:val="000878BF"/>
    <w:rsid w:val="00091F1C"/>
    <w:rsid w:val="00096EB8"/>
    <w:rsid w:val="000A558A"/>
    <w:rsid w:val="000B0EBF"/>
    <w:rsid w:val="000B5059"/>
    <w:rsid w:val="000E7E31"/>
    <w:rsid w:val="000F624B"/>
    <w:rsid w:val="00113EC8"/>
    <w:rsid w:val="00124FFC"/>
    <w:rsid w:val="00143C40"/>
    <w:rsid w:val="00143C84"/>
    <w:rsid w:val="00146CF5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0B61"/>
    <w:rsid w:val="00283781"/>
    <w:rsid w:val="002902DF"/>
    <w:rsid w:val="002914D3"/>
    <w:rsid w:val="00293CCF"/>
    <w:rsid w:val="0029753F"/>
    <w:rsid w:val="002B06D8"/>
    <w:rsid w:val="002D1353"/>
    <w:rsid w:val="002D5DBA"/>
    <w:rsid w:val="002E2A3F"/>
    <w:rsid w:val="002E58F7"/>
    <w:rsid w:val="00302012"/>
    <w:rsid w:val="003271F1"/>
    <w:rsid w:val="00347C36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22C8"/>
    <w:rsid w:val="003F7273"/>
    <w:rsid w:val="0041055C"/>
    <w:rsid w:val="00422BC8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1CB4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4BC"/>
    <w:rsid w:val="00526051"/>
    <w:rsid w:val="00545151"/>
    <w:rsid w:val="0056524F"/>
    <w:rsid w:val="005654B8"/>
    <w:rsid w:val="00576DE8"/>
    <w:rsid w:val="00584D8A"/>
    <w:rsid w:val="005A1D3F"/>
    <w:rsid w:val="005B0BF2"/>
    <w:rsid w:val="005C0016"/>
    <w:rsid w:val="005D1A84"/>
    <w:rsid w:val="005E08DB"/>
    <w:rsid w:val="005F23A9"/>
    <w:rsid w:val="005F5FC6"/>
    <w:rsid w:val="00601953"/>
    <w:rsid w:val="00604B97"/>
    <w:rsid w:val="00616B39"/>
    <w:rsid w:val="00617939"/>
    <w:rsid w:val="00620725"/>
    <w:rsid w:val="00625118"/>
    <w:rsid w:val="0063368E"/>
    <w:rsid w:val="0064023B"/>
    <w:rsid w:val="00641F07"/>
    <w:rsid w:val="00644500"/>
    <w:rsid w:val="00660730"/>
    <w:rsid w:val="006664A2"/>
    <w:rsid w:val="0067599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576B7"/>
    <w:rsid w:val="0076053B"/>
    <w:rsid w:val="00775913"/>
    <w:rsid w:val="00792FB6"/>
    <w:rsid w:val="00796ABB"/>
    <w:rsid w:val="007B5F67"/>
    <w:rsid w:val="007C0521"/>
    <w:rsid w:val="007D0ABD"/>
    <w:rsid w:val="007D2C57"/>
    <w:rsid w:val="00823FDC"/>
    <w:rsid w:val="00833634"/>
    <w:rsid w:val="00841F13"/>
    <w:rsid w:val="008457DA"/>
    <w:rsid w:val="00850020"/>
    <w:rsid w:val="00850DA0"/>
    <w:rsid w:val="00856A28"/>
    <w:rsid w:val="00862B2D"/>
    <w:rsid w:val="008722F0"/>
    <w:rsid w:val="008865D5"/>
    <w:rsid w:val="00891D30"/>
    <w:rsid w:val="0089398B"/>
    <w:rsid w:val="008A4718"/>
    <w:rsid w:val="008B0C13"/>
    <w:rsid w:val="008C4B72"/>
    <w:rsid w:val="008D0AD0"/>
    <w:rsid w:val="008E4E6E"/>
    <w:rsid w:val="008E6F61"/>
    <w:rsid w:val="008F1D86"/>
    <w:rsid w:val="008F5F84"/>
    <w:rsid w:val="00903B36"/>
    <w:rsid w:val="00907666"/>
    <w:rsid w:val="009247FB"/>
    <w:rsid w:val="009249A4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0228"/>
    <w:rsid w:val="00A23CA0"/>
    <w:rsid w:val="00A262E1"/>
    <w:rsid w:val="00A3721B"/>
    <w:rsid w:val="00A46BB1"/>
    <w:rsid w:val="00A50BEF"/>
    <w:rsid w:val="00A542F4"/>
    <w:rsid w:val="00A6544E"/>
    <w:rsid w:val="00A672DA"/>
    <w:rsid w:val="00A91FD9"/>
    <w:rsid w:val="00AA3C8F"/>
    <w:rsid w:val="00AB304D"/>
    <w:rsid w:val="00AE0B4B"/>
    <w:rsid w:val="00AE45C1"/>
    <w:rsid w:val="00AE6717"/>
    <w:rsid w:val="00AF28BD"/>
    <w:rsid w:val="00AF2AF5"/>
    <w:rsid w:val="00B127AF"/>
    <w:rsid w:val="00B1330E"/>
    <w:rsid w:val="00B151D3"/>
    <w:rsid w:val="00B210F7"/>
    <w:rsid w:val="00B30876"/>
    <w:rsid w:val="00B43F93"/>
    <w:rsid w:val="00B460E6"/>
    <w:rsid w:val="00B562B4"/>
    <w:rsid w:val="00B61307"/>
    <w:rsid w:val="00B7366B"/>
    <w:rsid w:val="00B857FD"/>
    <w:rsid w:val="00BD2C9A"/>
    <w:rsid w:val="00BD7DED"/>
    <w:rsid w:val="00C05CB2"/>
    <w:rsid w:val="00C54623"/>
    <w:rsid w:val="00C54BBF"/>
    <w:rsid w:val="00C56BCE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CF0561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5BA9"/>
    <w:rsid w:val="00D87F8F"/>
    <w:rsid w:val="00D91651"/>
    <w:rsid w:val="00D92277"/>
    <w:rsid w:val="00DA14A7"/>
    <w:rsid w:val="00DB2A82"/>
    <w:rsid w:val="00DD2C95"/>
    <w:rsid w:val="00DD3AED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2F45"/>
    <w:rsid w:val="00ED3AD4"/>
    <w:rsid w:val="00ED7F96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4736A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7328"/>
  <w15:chartTrackingRefBased/>
  <w15:docId w15:val="{79091DAD-F63E-4733-9259-1B64FA6C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BCE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Escritorio\UG\SEXTO%20SEMESTRE%20UG\Construcci-n-de-Software-Grupo-B-SOF-VE-6-2-Avance-2\documentos\BITACORA-GRUPO-B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BITACORA-GRUPO-B.dot</Template>
  <TotalTime>0</TotalTime>
  <Pages>11</Pages>
  <Words>1180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Luis Fernando Naranjo Ramírez</dc:creator>
  <cp:keywords/>
  <dc:description/>
  <cp:lastModifiedBy>Luis Fernando Naranjo Ramírez</cp:lastModifiedBy>
  <cp:revision>2</cp:revision>
  <dcterms:created xsi:type="dcterms:W3CDTF">2026-05-23T00:15:00Z</dcterms:created>
  <dcterms:modified xsi:type="dcterms:W3CDTF">2026-05-23T00:15:00Z</dcterms:modified>
</cp:coreProperties>
</file>